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F784C" w14:textId="77777777" w:rsidR="000C5405" w:rsidRPr="000C5405" w:rsidRDefault="000C5405">
      <w:pPr>
        <w:rPr>
          <w:sz w:val="16"/>
          <w:szCs w:val="16"/>
        </w:rPr>
      </w:pPr>
      <w:r w:rsidRPr="006B41B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B8B5494" wp14:editId="46A31984">
                <wp:simplePos x="0" y="0"/>
                <wp:positionH relativeFrom="page">
                  <wp:posOffset>228600</wp:posOffset>
                </wp:positionH>
                <wp:positionV relativeFrom="paragraph">
                  <wp:posOffset>126365</wp:posOffset>
                </wp:positionV>
                <wp:extent cx="3004820" cy="9466580"/>
                <wp:effectExtent l="0" t="0" r="0" b="3175"/>
                <wp:wrapNone/>
                <wp:docPr id="4" name="Manual Input 4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4820" cy="9466580"/>
                        </a:xfrm>
                        <a:prstGeom prst="flowChartManualInpu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40500</wp14:pctWidth>
                </wp14:sizeRelH>
                <wp14:sizeRelV relativeFrom="page">
                  <wp14:pctHeight>94100</wp14:pctHeight>
                </wp14:sizeRelV>
              </wp:anchor>
            </w:drawing>
          </mc:Choice>
          <mc:Fallback>
            <w:pict>
              <v:shapetype w14:anchorId="71011ACD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Manual Input 4" o:spid="_x0000_s1026" type="#_x0000_t118" alt="Decorative" style="position:absolute;margin-left:18pt;margin-top:9.95pt;width:236.6pt;height:745.4pt;z-index:-251657216;visibility:visible;mso-wrap-style:square;mso-width-percent:405;mso-height-percent:941;mso-wrap-distance-left:9pt;mso-wrap-distance-top:0;mso-wrap-distance-right:9pt;mso-wrap-distance-bottom:0;mso-position-horizontal:absolute;mso-position-horizontal-relative:page;mso-position-vertical:absolute;mso-position-vertical-relative:text;mso-width-percent:405;mso-height-percent:941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" fillcolor="#eaf4d7 [660]" stroked="f" strokeweight="1pt">
                <w10:wrap anchorx="page"/>
                <w10:anchorlock/>
              </v:shape>
            </w:pict>
          </mc:Fallback>
        </mc:AlternateContent>
      </w:r>
    </w:p>
    <w:tbl>
      <w:tblPr>
        <w:tblW w:w="5000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82"/>
        <w:gridCol w:w="502"/>
        <w:gridCol w:w="6636"/>
      </w:tblGrid>
      <w:tr w:rsidR="006D409C" w14:paraId="3DC67C6A" w14:textId="77777777" w:rsidTr="00AB6C96">
        <w:trPr>
          <w:trHeight w:val="1080"/>
        </w:trPr>
        <w:tc>
          <w:tcPr>
            <w:tcW w:w="4421" w:type="dxa"/>
            <w:vMerge w:val="restart"/>
            <w:tcMar>
              <w:left w:w="360" w:type="dxa"/>
            </w:tcMar>
            <w:vAlign w:val="bottom"/>
          </w:tcPr>
          <w:p w14:paraId="1486D48D" w14:textId="77777777" w:rsidR="006D409C" w:rsidRPr="006B41B4" w:rsidRDefault="006D409C" w:rsidP="006D409C">
            <w:pPr>
              <w:tabs>
                <w:tab w:val="left" w:pos="990"/>
              </w:tabs>
              <w:jc w:val="center"/>
            </w:pPr>
            <w:r w:rsidRPr="006B41B4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3EE3FDEF" wp14:editId="67B26FF2">
                      <wp:simplePos x="498475" y="624840"/>
                      <wp:positionH relativeFrom="margin">
                        <wp:posOffset>43180</wp:posOffset>
                      </wp:positionH>
                      <wp:positionV relativeFrom="margin">
                        <wp:posOffset>109220</wp:posOffset>
                      </wp:positionV>
                      <wp:extent cx="2095500" cy="1978660"/>
                      <wp:effectExtent l="38100" t="38100" r="38100" b="59690"/>
                      <wp:wrapTight wrapText="bothSides">
                        <wp:wrapPolygon edited="0">
                          <wp:start x="10407" y="-416"/>
                          <wp:lineTo x="7069" y="-416"/>
                          <wp:lineTo x="7069" y="2911"/>
                          <wp:lineTo x="3731" y="2911"/>
                          <wp:lineTo x="3731" y="6239"/>
                          <wp:lineTo x="393" y="6239"/>
                          <wp:lineTo x="393" y="9566"/>
                          <wp:lineTo x="-393" y="9566"/>
                          <wp:lineTo x="-393" y="11022"/>
                          <wp:lineTo x="10211" y="22044"/>
                          <wp:lineTo x="10407" y="22044"/>
                          <wp:lineTo x="11389" y="22044"/>
                          <wp:lineTo x="20422" y="12893"/>
                          <wp:lineTo x="21600" y="11438"/>
                          <wp:lineTo x="21796" y="10398"/>
                          <wp:lineTo x="21207" y="9566"/>
                          <wp:lineTo x="11193" y="-416"/>
                          <wp:lineTo x="10407" y="-416"/>
                        </wp:wrapPolygon>
                      </wp:wrapTight>
                      <wp:docPr id="53" name="Diamond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0" cy="1978660"/>
                              </a:xfrm>
                              <a:prstGeom prst="diamond">
                                <a:avLst/>
                              </a:prstGeom>
                              <a:blipFill>
                                <a:blip r:embed="rId10" cstate="hq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1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 l="21860" r="21860"/>
                                </a:stretch>
                              </a:blipFill>
                              <a:ln w="63500" cmpd="sng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722F08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53" o:spid="_x0000_s1026" type="#_x0000_t4" style="position:absolute;margin-left:3.4pt;margin-top:8.6pt;width:165pt;height:155.8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" strokecolor="#99cb38 [3204]" strokeweight="5pt">
                      <v:fill r:id="rId12" o:title="" recolor="t" rotate="t" type="frame"/>
                      <w10:wrap type="tight" anchorx="margin" anchory="margin"/>
                    </v:shape>
                  </w:pict>
                </mc:Fallback>
              </mc:AlternateContent>
            </w:r>
          </w:p>
        </w:tc>
        <w:tc>
          <w:tcPr>
            <w:tcW w:w="504" w:type="dxa"/>
            <w:shd w:val="clear" w:color="auto" w:fill="31521B" w:themeFill="accent2" w:themeFillShade="80"/>
          </w:tcPr>
          <w:p w14:paraId="1394F001" w14:textId="77777777" w:rsidR="006D409C" w:rsidRDefault="006D409C" w:rsidP="006D409C">
            <w:pPr>
              <w:tabs>
                <w:tab w:val="left" w:pos="990"/>
              </w:tabs>
            </w:pPr>
          </w:p>
        </w:tc>
        <w:tc>
          <w:tcPr>
            <w:tcW w:w="6699" w:type="dxa"/>
            <w:shd w:val="clear" w:color="auto" w:fill="31521B" w:themeFill="accent2" w:themeFillShade="80"/>
            <w:vAlign w:val="center"/>
          </w:tcPr>
          <w:p w14:paraId="53C8147A" w14:textId="77777777" w:rsidR="006D409C" w:rsidRDefault="00000000" w:rsidP="00776643">
            <w:pPr>
              <w:pStyle w:val="Heading1"/>
            </w:pPr>
            <w:sdt>
              <w:sdtPr>
                <w:id w:val="1049110328"/>
                <w:placeholder>
                  <w:docPart w:val="6331D40A088348AF9871BE1A00D891D6"/>
                </w:placeholder>
                <w:temporary/>
                <w:showingPlcHdr/>
                <w15:appearance w15:val="hidden"/>
              </w:sdtPr>
              <w:sdtContent>
                <w:r w:rsidR="006D409C" w:rsidRPr="00036450">
                  <w:t>EDUCATION</w:t>
                </w:r>
              </w:sdtContent>
            </w:sdt>
          </w:p>
        </w:tc>
      </w:tr>
      <w:tr w:rsidR="006D409C" w14:paraId="5A2F11CD" w14:textId="77777777" w:rsidTr="00AB6C96">
        <w:trPr>
          <w:trHeight w:val="2275"/>
        </w:trPr>
        <w:tc>
          <w:tcPr>
            <w:tcW w:w="4421" w:type="dxa"/>
            <w:vMerge/>
            <w:tcMar>
              <w:left w:w="360" w:type="dxa"/>
            </w:tcMar>
            <w:vAlign w:val="bottom"/>
          </w:tcPr>
          <w:p w14:paraId="029FBE29" w14:textId="77777777" w:rsidR="006D409C" w:rsidRDefault="006D409C" w:rsidP="00776643">
            <w:pPr>
              <w:tabs>
                <w:tab w:val="left" w:pos="990"/>
              </w:tabs>
              <w:jc w:val="center"/>
              <w:rPr>
                <w:noProof/>
              </w:rPr>
            </w:pPr>
          </w:p>
        </w:tc>
        <w:tc>
          <w:tcPr>
            <w:tcW w:w="504" w:type="dxa"/>
            <w:tcMar>
              <w:left w:w="0" w:type="dxa"/>
              <w:right w:w="0" w:type="dxa"/>
            </w:tcMar>
          </w:tcPr>
          <w:p w14:paraId="454EE198" w14:textId="77777777" w:rsidR="006D409C" w:rsidRDefault="006D409C" w:rsidP="00776643">
            <w:pPr>
              <w:tabs>
                <w:tab w:val="left" w:pos="990"/>
              </w:tabs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2CA69DBD" wp14:editId="0EFE2DDC">
                      <wp:extent cx="227812" cy="311173"/>
                      <wp:effectExtent l="0" t="3810" r="0" b="0"/>
                      <wp:docPr id="3" name="Right Triangle 3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887648" w14:textId="77777777" w:rsidR="006D409C" w:rsidRPr="00AF4EA4" w:rsidRDefault="006D409C" w:rsidP="006D409C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CA69DBD" id="Right Triangle 3" o:spid="_x0000_s1026" alt="Decorative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14:paraId="43887648" w14:textId="77777777" w:rsidR="006D409C" w:rsidRPr="00AF4EA4" w:rsidRDefault="006D409C" w:rsidP="006D409C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99" w:type="dxa"/>
          </w:tcPr>
          <w:p w14:paraId="7E314E9F" w14:textId="5DD81316" w:rsidR="006D409C" w:rsidRDefault="00A359A5" w:rsidP="1F497AB5">
            <w:pPr>
              <w:rPr>
                <w:b/>
                <w:bCs/>
              </w:rPr>
            </w:pPr>
            <w:r>
              <w:rPr>
                <w:b/>
                <w:bCs/>
              </w:rPr>
              <w:t>Bachelor of Computer Application (</w:t>
            </w:r>
            <w:r w:rsidR="008839E5">
              <w:rPr>
                <w:b/>
                <w:bCs/>
              </w:rPr>
              <w:t>BCA) (</w:t>
            </w:r>
            <w:r>
              <w:rPr>
                <w:b/>
                <w:bCs/>
              </w:rPr>
              <w:t>Pursuing)</w:t>
            </w:r>
          </w:p>
          <w:p w14:paraId="423AEA42" w14:textId="4D0C625A" w:rsidR="00A359A5" w:rsidRPr="00036450" w:rsidRDefault="00A359A5" w:rsidP="1F497AB5">
            <w:pPr>
              <w:rPr>
                <w:b/>
                <w:bCs/>
              </w:rPr>
            </w:pPr>
            <w:r>
              <w:rPr>
                <w:b/>
                <w:bCs/>
              </w:rPr>
              <w:t>Amity University Online</w:t>
            </w:r>
            <w:r w:rsidR="008839E5">
              <w:rPr>
                <w:b/>
                <w:bCs/>
              </w:rPr>
              <w:t xml:space="preserve"> Noida</w:t>
            </w:r>
          </w:p>
          <w:p w14:paraId="44A228C4" w14:textId="68D0ED5F" w:rsidR="006D409C" w:rsidRPr="00036450" w:rsidRDefault="00A359A5" w:rsidP="00776643">
            <w:pPr>
              <w:pStyle w:val="Date"/>
            </w:pPr>
            <w:r>
              <w:t>2026 - Present</w:t>
            </w:r>
          </w:p>
          <w:p w14:paraId="30081C6E" w14:textId="77777777" w:rsidR="006D409C" w:rsidRDefault="006D409C" w:rsidP="00776643"/>
          <w:p w14:paraId="42376C12" w14:textId="1A643724" w:rsidR="006D409C" w:rsidRPr="00036450" w:rsidRDefault="008839E5" w:rsidP="1F497A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ST. G. V. N Inter College </w:t>
            </w:r>
          </w:p>
          <w:p w14:paraId="09EC487F" w14:textId="5DEBF438" w:rsidR="008839E5" w:rsidRDefault="008839E5" w:rsidP="008839E5">
            <w:r>
              <w:t>Class XII    - 2026</w:t>
            </w:r>
          </w:p>
          <w:p w14:paraId="6339CCA6" w14:textId="18DA422E" w:rsidR="006D409C" w:rsidRPr="00036450" w:rsidRDefault="008839E5" w:rsidP="008839E5">
            <w:r>
              <w:t>Class x      - 2024</w:t>
            </w:r>
          </w:p>
          <w:p w14:paraId="3B6CDB8A" w14:textId="7E46DD1A" w:rsidR="006D409C" w:rsidRDefault="008839E5" w:rsidP="00267B4B">
            <w:r>
              <w:t>(Science Strems)</w:t>
            </w:r>
          </w:p>
        </w:tc>
      </w:tr>
      <w:tr w:rsidR="006D409C" w14:paraId="3BC0DE7E" w14:textId="77777777" w:rsidTr="00AB6C96">
        <w:trPr>
          <w:trHeight w:val="1080"/>
        </w:trPr>
        <w:tc>
          <w:tcPr>
            <w:tcW w:w="4421" w:type="dxa"/>
            <w:vMerge w:val="restart"/>
            <w:tcMar>
              <w:left w:w="360" w:type="dxa"/>
            </w:tcMar>
            <w:vAlign w:val="bottom"/>
          </w:tcPr>
          <w:p w14:paraId="661C8B0A" w14:textId="21220F5C" w:rsidR="005746A6" w:rsidRPr="005746A6" w:rsidRDefault="005746A6" w:rsidP="00AB6C96">
            <w:pPr>
              <w:pStyle w:val="Title"/>
            </w:pPr>
            <w:r>
              <w:t>JAY KISHAN</w:t>
            </w:r>
          </w:p>
          <w:p w14:paraId="308FE0EC" w14:textId="77777777" w:rsidR="006D409C" w:rsidRPr="005D47DE" w:rsidRDefault="00000000" w:rsidP="005D47DE">
            <w:pPr>
              <w:pStyle w:val="Subtitle"/>
            </w:pPr>
            <w:sdt>
              <w:sdtPr>
                <w:rPr>
                  <w:spacing w:val="23"/>
                  <w:w w:val="85"/>
                </w:rPr>
                <w:id w:val="2107002140"/>
                <w:placeholder>
                  <w:docPart w:val="8EA08252E775444ABB97C9BD8E24592B"/>
                </w:placeholder>
                <w:temporary/>
                <w:showingPlcHdr/>
                <w15:appearance w15:val="hidden"/>
              </w:sdtPr>
              <w:sdtEndPr>
                <w:rPr>
                  <w:spacing w:val="0"/>
                  <w:w w:val="86"/>
                </w:rPr>
              </w:sdtEndPr>
              <w:sdtContent>
                <w:r w:rsidR="006D409C" w:rsidRPr="00AD0F67">
                  <w:rPr>
                    <w:spacing w:val="23"/>
                    <w:w w:val="85"/>
                  </w:rPr>
                  <w:t>JOB TITLE HER</w:t>
                </w:r>
                <w:r w:rsidR="006D409C" w:rsidRPr="00AD0F67">
                  <w:rPr>
                    <w:spacing w:val="34"/>
                    <w:w w:val="85"/>
                  </w:rPr>
                  <w:t>E</w:t>
                </w:r>
              </w:sdtContent>
            </w:sdt>
          </w:p>
          <w:p w14:paraId="1AB4987A" w14:textId="77777777" w:rsidR="006D409C" w:rsidRPr="005D47DE" w:rsidRDefault="00000000" w:rsidP="005D47DE">
            <w:pPr>
              <w:pStyle w:val="Heading2"/>
            </w:pPr>
            <w:sdt>
              <w:sdtPr>
                <w:id w:val="-1448076370"/>
                <w:placeholder>
                  <w:docPart w:val="FE24AAE03BD54C68954178708C9AFCC9"/>
                </w:placeholder>
                <w:temporary/>
                <w:showingPlcHdr/>
                <w15:appearance w15:val="hidden"/>
              </w:sdtPr>
              <w:sdtContent>
                <w:r w:rsidR="006D409C" w:rsidRPr="005D47DE">
                  <w:t>Profile</w:t>
                </w:r>
              </w:sdtContent>
            </w:sdt>
          </w:p>
          <w:p w14:paraId="1D4A3286" w14:textId="77777777" w:rsidR="006D409C" w:rsidRPr="00575305" w:rsidRDefault="006D409C" w:rsidP="00A75FCE">
            <w:pPr>
              <w:pStyle w:val="ProfileText"/>
            </w:pPr>
          </w:p>
          <w:p w14:paraId="42810CFB" w14:textId="0BCF48F5" w:rsidR="006D409C" w:rsidRPr="00575305" w:rsidRDefault="005746A6" w:rsidP="00A75FCE">
            <w:pPr>
              <w:pStyle w:val="ProfileText"/>
            </w:pPr>
            <w:r w:rsidRPr="005746A6">
              <w:t>Motivated and enthusiastic BCA student with a strong interest in Computer Science, Web Development, and Information Technology. Skilled in Computer Fundamentals, MS Office, HTML, CSS, JavaScript, and basic C programming. Passionate about learning new technologies, solving problems, and creating educational content. Seeking an opportunity to apply my technical knowledge while continuously improving my professional skills.</w:t>
            </w:r>
          </w:p>
          <w:p w14:paraId="6BDBCBE7" w14:textId="77777777" w:rsidR="006D409C" w:rsidRPr="006B41B4" w:rsidRDefault="006D409C" w:rsidP="005D47DE"/>
          <w:p w14:paraId="6A2A4B23" w14:textId="77777777" w:rsidR="006D409C" w:rsidRPr="006B41B4" w:rsidRDefault="00000000" w:rsidP="005D47DE">
            <w:pPr>
              <w:pStyle w:val="Heading2"/>
            </w:pPr>
            <w:sdt>
              <w:sdtPr>
                <w:id w:val="-1954003311"/>
                <w:placeholder>
                  <w:docPart w:val="4865AFB974F4488DB9116A1FF3BBF85A"/>
                </w:placeholder>
                <w:temporary/>
                <w:showingPlcHdr/>
                <w15:appearance w15:val="hidden"/>
              </w:sdtPr>
              <w:sdtContent>
                <w:r w:rsidR="006D409C" w:rsidRPr="006B41B4">
                  <w:rPr>
                    <w:rStyle w:val="Heading2Char"/>
                  </w:rPr>
                  <w:t>CONTACT</w:t>
                </w:r>
              </w:sdtContent>
            </w:sdt>
          </w:p>
          <w:p w14:paraId="73915F0B" w14:textId="77777777" w:rsidR="006D409C" w:rsidRPr="006B41B4" w:rsidRDefault="00000000" w:rsidP="00A75FCE">
            <w:pPr>
              <w:pStyle w:val="ContactDetails"/>
            </w:pPr>
            <w:sdt>
              <w:sdtPr>
                <w:id w:val="1111563247"/>
                <w:placeholder>
                  <w:docPart w:val="386570EEE714486C9984B000D89DE3E0"/>
                </w:placeholder>
                <w:temporary/>
                <w:showingPlcHdr/>
                <w15:appearance w15:val="hidden"/>
              </w:sdtPr>
              <w:sdtContent>
                <w:r w:rsidR="006D409C" w:rsidRPr="006B41B4">
                  <w:t>PHONE:</w:t>
                </w:r>
              </w:sdtContent>
            </w:sdt>
          </w:p>
          <w:p w14:paraId="2AF82754" w14:textId="18B94EA7" w:rsidR="006D409C" w:rsidRPr="006B41B4" w:rsidRDefault="005746A6" w:rsidP="00A75FCE">
            <w:pPr>
              <w:pStyle w:val="ContactDetails"/>
            </w:pPr>
            <w:r>
              <w:rPr>
                <w:lang w:val="fr-FR"/>
              </w:rPr>
              <w:t>7060411098</w:t>
            </w:r>
          </w:p>
          <w:p w14:paraId="4049F564" w14:textId="216481EF" w:rsidR="006D409C" w:rsidRPr="006B41B4" w:rsidRDefault="005746A6" w:rsidP="00A75FCE">
            <w:pPr>
              <w:pStyle w:val="ContactDetails"/>
            </w:pPr>
            <w:r>
              <w:t>ADD – Mainpuri Uttar Pradesh</w:t>
            </w:r>
          </w:p>
          <w:p w14:paraId="16CD4041" w14:textId="751C8324" w:rsidR="006D409C" w:rsidRPr="00AB6C96" w:rsidRDefault="00000000" w:rsidP="00AB6C96">
            <w:pPr>
              <w:pStyle w:val="ContactDetails"/>
              <w:rPr>
                <w:rStyle w:val="Hyperlink"/>
                <w:color w:val="auto"/>
                <w:u w:val="none"/>
                <w:lang w:val="fr-FR"/>
              </w:rPr>
            </w:pPr>
            <w:sdt>
              <w:sdtPr>
                <w:rPr>
                  <w:color w:val="31521B" w:themeColor="accent2" w:themeShade="80"/>
                  <w:u w:val="single"/>
                </w:rPr>
                <w:id w:val="-240260293"/>
                <w:placeholder>
                  <w:docPart w:val="A9C7703E32AC40DB9751B07AEF679053"/>
                </w:placeholder>
                <w:temporary/>
                <w:showingPlcHdr/>
                <w15:appearance w15:val="hidden"/>
              </w:sdtPr>
              <w:sdtEndPr>
                <w:rPr>
                  <w:color w:val="auto"/>
                  <w:u w:val="none"/>
                </w:rPr>
              </w:sdtEndPr>
              <w:sdtContent>
                <w:r w:rsidR="006D409C" w:rsidRPr="00267B4B">
                  <w:rPr>
                    <w:lang w:val="fr-FR"/>
                  </w:rPr>
                  <w:t>EMAIL:</w:t>
                </w:r>
              </w:sdtContent>
            </w:sdt>
            <w:r w:rsidR="005746A6">
              <w:rPr>
                <w:color w:val="31521B" w:themeColor="accent2" w:themeShade="80"/>
                <w:u w:val="single"/>
              </w:rPr>
              <w:t>jaykishanyadav8171701981@gmail.com</w:t>
            </w:r>
          </w:p>
        </w:tc>
        <w:tc>
          <w:tcPr>
            <w:tcW w:w="504" w:type="dxa"/>
            <w:shd w:val="clear" w:color="auto" w:fill="31521B" w:themeFill="accent2" w:themeFillShade="80"/>
          </w:tcPr>
          <w:p w14:paraId="5B26C8B1" w14:textId="77777777" w:rsidR="006D409C" w:rsidRDefault="006D409C" w:rsidP="00776643">
            <w:pPr>
              <w:tabs>
                <w:tab w:val="left" w:pos="990"/>
              </w:tabs>
            </w:pPr>
          </w:p>
        </w:tc>
        <w:tc>
          <w:tcPr>
            <w:tcW w:w="6699" w:type="dxa"/>
            <w:shd w:val="clear" w:color="auto" w:fill="31521B" w:themeFill="accent2" w:themeFillShade="80"/>
            <w:vAlign w:val="center"/>
          </w:tcPr>
          <w:p w14:paraId="79EE0849" w14:textId="1779021A" w:rsidR="006D409C" w:rsidRDefault="00A359A5" w:rsidP="00776643">
            <w:pPr>
              <w:pStyle w:val="Heading1"/>
              <w:rPr>
                <w:b/>
              </w:rPr>
            </w:pPr>
            <w:r>
              <w:t xml:space="preserve">TECHNICAL SKILLS </w:t>
            </w:r>
          </w:p>
        </w:tc>
      </w:tr>
      <w:tr w:rsidR="006D409C" w14:paraId="646DDCF3" w14:textId="77777777" w:rsidTr="00AB6C96">
        <w:trPr>
          <w:trHeight w:val="6949"/>
        </w:trPr>
        <w:tc>
          <w:tcPr>
            <w:tcW w:w="4421" w:type="dxa"/>
            <w:vMerge/>
            <w:vAlign w:val="bottom"/>
          </w:tcPr>
          <w:p w14:paraId="712458EB" w14:textId="77777777"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tcMar>
              <w:left w:w="0" w:type="dxa"/>
              <w:right w:w="0" w:type="dxa"/>
            </w:tcMar>
          </w:tcPr>
          <w:p w14:paraId="1A7424B6" w14:textId="77777777" w:rsidR="006D409C" w:rsidRDefault="00F56513" w:rsidP="00776643">
            <w:pPr>
              <w:tabs>
                <w:tab w:val="left" w:pos="990"/>
              </w:tabs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8320E5D" wp14:editId="435DDD87">
                      <wp:extent cx="227812" cy="311173"/>
                      <wp:effectExtent l="0" t="3810" r="0" b="0"/>
                      <wp:docPr id="6" name="Right Triangle 3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9A0CAE" w14:textId="77777777" w:rsidR="00F56513" w:rsidRPr="00AF4EA4" w:rsidRDefault="00F56513" w:rsidP="00F56513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8320E5D" id="_x0000_s1027" alt="Decorative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14:paraId="439A0CAE" w14:textId="77777777" w:rsidR="00F56513" w:rsidRPr="00AF4EA4" w:rsidRDefault="00F56513" w:rsidP="00F56513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99" w:type="dxa"/>
          </w:tcPr>
          <w:p w14:paraId="26B93380" w14:textId="653585B4" w:rsidR="0024569B" w:rsidRDefault="0024569B" w:rsidP="0024569B">
            <w:r>
              <w:t>- Computer Fundamentals                     - MS Word</w:t>
            </w:r>
          </w:p>
          <w:p w14:paraId="65505609" w14:textId="1AB3D7EF" w:rsidR="0024569B" w:rsidRDefault="0024569B" w:rsidP="0024569B">
            <w:r>
              <w:t>- MS Excel                                                - MS PowerPoint</w:t>
            </w:r>
          </w:p>
          <w:p w14:paraId="560181BE" w14:textId="51572A00" w:rsidR="0024569B" w:rsidRDefault="0024569B" w:rsidP="0024569B">
            <w:r>
              <w:t>- Windows Operating System                 - HTML5</w:t>
            </w:r>
          </w:p>
          <w:p w14:paraId="0AD3DE2A" w14:textId="3CB4B4D8" w:rsidR="0024569B" w:rsidRDefault="0024569B" w:rsidP="0024569B">
            <w:r>
              <w:t xml:space="preserve">- Internet &amp; Email                </w:t>
            </w:r>
            <w:r w:rsidR="00AD0F67">
              <w:t xml:space="preserve"> </w:t>
            </w:r>
            <w:r>
              <w:t xml:space="preserve">                   - CSS3</w:t>
            </w:r>
          </w:p>
          <w:p w14:paraId="517E00E6" w14:textId="434D6747" w:rsidR="0024569B" w:rsidRDefault="0024569B" w:rsidP="0024569B">
            <w:r>
              <w:t>- JavaScript (</w:t>
            </w:r>
            <w:r w:rsidR="00AD0F67">
              <w:t xml:space="preserve">Basic)  </w:t>
            </w:r>
            <w:r>
              <w:t xml:space="preserve">                 </w:t>
            </w:r>
            <w:r w:rsidR="00AD0F67">
              <w:t xml:space="preserve"> </w:t>
            </w:r>
            <w:r>
              <w:t xml:space="preserve">             - C Programming (Basic)</w:t>
            </w:r>
          </w:p>
          <w:p w14:paraId="022C6DC8" w14:textId="0B7FF36D" w:rsidR="0024569B" w:rsidRDefault="0024569B" w:rsidP="0024569B">
            <w:r>
              <w:t>- Python (Learning)                                 - Responsive Web Design</w:t>
            </w:r>
          </w:p>
          <w:p w14:paraId="252FA71D" w14:textId="0E7B5E54" w:rsidR="0024569B" w:rsidRDefault="0024569B" w:rsidP="0024569B">
            <w:r>
              <w:t xml:space="preserve">- AI Tools (ChatGPT, Gemini AI)  </w:t>
            </w:r>
            <w:r w:rsidR="00AD0F67">
              <w:t xml:space="preserve"> </w:t>
            </w:r>
            <w:r>
              <w:t xml:space="preserve">           - Canva</w:t>
            </w:r>
          </w:p>
          <w:p w14:paraId="38196801" w14:textId="302AB8CF" w:rsidR="006D409C" w:rsidRDefault="0024569B" w:rsidP="0024569B">
            <w:r>
              <w:t>- VS Code / Acode Editor</w:t>
            </w:r>
          </w:p>
          <w:p w14:paraId="41B7AE5A" w14:textId="77777777" w:rsidR="006D409C" w:rsidRDefault="006D409C" w:rsidP="0024569B">
            <w:pPr>
              <w:jc w:val="center"/>
            </w:pPr>
          </w:p>
          <w:p w14:paraId="63D66D6C" w14:textId="747C2770" w:rsidR="006D409C" w:rsidRPr="004D3011" w:rsidRDefault="00077F90" w:rsidP="00776643">
            <w:r w:rsidRPr="00077F90">
              <w:rPr>
                <w:b/>
                <w:bCs/>
              </w:rPr>
              <w:t>CERTIFICATIONS</w:t>
            </w:r>
          </w:p>
          <w:p w14:paraId="3430AEAA" w14:textId="1E66C579" w:rsidR="006D409C" w:rsidRDefault="00077F90" w:rsidP="00776643">
            <w:r>
              <w:t>Certificate in Advance Excel</w:t>
            </w:r>
            <w:r w:rsidR="00915D64">
              <w:t xml:space="preserve">            </w:t>
            </w:r>
            <w:r w:rsidR="00915D64">
              <w:t xml:space="preserve">Certificate in Digital Marketing </w:t>
            </w:r>
          </w:p>
          <w:p w14:paraId="5C32ADBB" w14:textId="77777777" w:rsidR="00077F90" w:rsidRDefault="00077F90" w:rsidP="00776643">
            <w:r>
              <w:t>Certificate in Professional and Life Skills</w:t>
            </w:r>
          </w:p>
          <w:p w14:paraId="2A390BBB" w14:textId="5A89FBC9" w:rsidR="00915D64" w:rsidRDefault="00915D64" w:rsidP="00776643">
            <w:r>
              <w:t>Certificate in Future Ready with AI Tools</w:t>
            </w:r>
          </w:p>
          <w:p w14:paraId="171ED37D" w14:textId="69B407B7" w:rsidR="00915D64" w:rsidRPr="004D3011" w:rsidRDefault="00915D64" w:rsidP="00776643">
            <w:r>
              <w:t>Certificate course in Basic Mathematics</w:t>
            </w:r>
          </w:p>
          <w:p w14:paraId="4AA96ED9" w14:textId="77777777" w:rsidR="006D409C" w:rsidRDefault="006D409C" w:rsidP="00776643"/>
          <w:p w14:paraId="7D7CE008" w14:textId="6B3EED82" w:rsidR="006D409C" w:rsidRPr="004D3011" w:rsidRDefault="00077F90" w:rsidP="00776643">
            <w:r w:rsidRPr="00077F90">
              <w:rPr>
                <w:b/>
                <w:bCs/>
              </w:rPr>
              <w:t>SOFT SKILLS</w:t>
            </w:r>
          </w:p>
          <w:p w14:paraId="6C2302DA" w14:textId="278CC42F" w:rsidR="00077F90" w:rsidRDefault="00077F90" w:rsidP="00077F90">
            <w:r>
              <w:t>- Communication Skills                   - Leadership</w:t>
            </w:r>
          </w:p>
          <w:p w14:paraId="7BC49D25" w14:textId="684465D7" w:rsidR="00077F90" w:rsidRDefault="00077F90" w:rsidP="00077F90">
            <w:r>
              <w:t>- Teamwork                                      - Problem Solving</w:t>
            </w:r>
          </w:p>
          <w:p w14:paraId="2B675D45" w14:textId="6E461493" w:rsidR="00077F90" w:rsidRDefault="00077F90" w:rsidP="00077F90">
            <w:r>
              <w:t>- Time Management                        - Quick Learner</w:t>
            </w:r>
          </w:p>
          <w:p w14:paraId="2A7EAB9A" w14:textId="5FA53375" w:rsidR="00077F90" w:rsidRDefault="00077F90" w:rsidP="00077F90">
            <w:r>
              <w:t>- Adaptability                                    - Presentation Skills</w:t>
            </w:r>
          </w:p>
          <w:p w14:paraId="2293B7B8" w14:textId="77777777" w:rsidR="006D409C" w:rsidRDefault="00077F90" w:rsidP="00077F90">
            <w:r>
              <w:t>- Positive Attitude                            - Critical Thinking</w:t>
            </w:r>
          </w:p>
          <w:p w14:paraId="30007ACA" w14:textId="77777777" w:rsidR="00077F90" w:rsidRDefault="00077F90" w:rsidP="00077F90"/>
          <w:p w14:paraId="5EC2B0D6" w14:textId="77777777" w:rsidR="00077F90" w:rsidRDefault="00077F90" w:rsidP="00077F90">
            <w:r w:rsidRPr="00AD0F67">
              <w:rPr>
                <w:b/>
                <w:bCs/>
              </w:rPr>
              <w:t>LANGUAGES</w:t>
            </w:r>
          </w:p>
          <w:p w14:paraId="15F9877B" w14:textId="77777777" w:rsidR="00AB6C96" w:rsidRDefault="00077F90" w:rsidP="00077F90">
            <w:r>
              <w:t>- Hindi – Native</w:t>
            </w:r>
            <w:r w:rsidR="00AB6C96">
              <w:t xml:space="preserve">        </w:t>
            </w:r>
            <w:r>
              <w:t>- English – Basic to Intermediate</w:t>
            </w:r>
          </w:p>
          <w:p w14:paraId="400985B2" w14:textId="77777777" w:rsidR="00AD0F67" w:rsidRDefault="00AD0F67" w:rsidP="00077F90">
            <w:pPr>
              <w:rPr>
                <w:b/>
                <w:bCs/>
              </w:rPr>
            </w:pPr>
          </w:p>
          <w:p w14:paraId="63C20388" w14:textId="682A764E" w:rsidR="00077F90" w:rsidRPr="00AD0F67" w:rsidRDefault="00077F90" w:rsidP="00077F90">
            <w:pPr>
              <w:rPr>
                <w:b/>
                <w:bCs/>
              </w:rPr>
            </w:pPr>
            <w:r w:rsidRPr="00AD0F67">
              <w:rPr>
                <w:b/>
                <w:bCs/>
              </w:rPr>
              <w:t>INTERESTS</w:t>
            </w:r>
          </w:p>
          <w:p w14:paraId="43458424" w14:textId="77777777" w:rsidR="00AB6C96" w:rsidRDefault="00077F90" w:rsidP="00077F90">
            <w:r>
              <w:t>- Web Development</w:t>
            </w:r>
            <w:r w:rsidR="00AB6C96">
              <w:t xml:space="preserve">     </w:t>
            </w:r>
            <w:r>
              <w:t>- Artificial Intelligence</w:t>
            </w:r>
          </w:p>
          <w:p w14:paraId="0139259E" w14:textId="5CEB2521" w:rsidR="00077F90" w:rsidRDefault="00077F90" w:rsidP="00077F90">
            <w:r>
              <w:t>- Computer Education- Technology</w:t>
            </w:r>
          </w:p>
          <w:p w14:paraId="3AAB9B34" w14:textId="43FC4AD7" w:rsidR="00077F90" w:rsidRDefault="00077F90" w:rsidP="00077F90">
            <w:r>
              <w:t>- Content Creation- Learning New Skills</w:t>
            </w:r>
          </w:p>
        </w:tc>
      </w:tr>
      <w:tr w:rsidR="006D409C" w14:paraId="5908C731" w14:textId="77777777" w:rsidTr="00AB6C96">
        <w:trPr>
          <w:trHeight w:val="1080"/>
        </w:trPr>
        <w:tc>
          <w:tcPr>
            <w:tcW w:w="4421" w:type="dxa"/>
            <w:vMerge/>
            <w:vAlign w:val="bottom"/>
          </w:tcPr>
          <w:p w14:paraId="65C245EB" w14:textId="77777777"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shd w:val="clear" w:color="auto" w:fill="31521B" w:themeFill="accent2" w:themeFillShade="80"/>
          </w:tcPr>
          <w:p w14:paraId="69013AEF" w14:textId="77777777" w:rsidR="006D409C" w:rsidRDefault="006D409C" w:rsidP="00776643">
            <w:pPr>
              <w:tabs>
                <w:tab w:val="left" w:pos="990"/>
              </w:tabs>
            </w:pPr>
          </w:p>
        </w:tc>
        <w:tc>
          <w:tcPr>
            <w:tcW w:w="6699" w:type="dxa"/>
            <w:shd w:val="clear" w:color="auto" w:fill="31521B" w:themeFill="accent2" w:themeFillShade="80"/>
            <w:vAlign w:val="center"/>
          </w:tcPr>
          <w:p w14:paraId="6F3ED89C" w14:textId="047C530D" w:rsidR="00AB6C96" w:rsidRPr="00AB6C96" w:rsidRDefault="00077F90" w:rsidP="00AB6C96">
            <w:pPr>
              <w:pStyle w:val="Heading1"/>
            </w:pPr>
            <w:r w:rsidRPr="00077F90">
              <w:t>DECLARATION</w:t>
            </w:r>
          </w:p>
        </w:tc>
      </w:tr>
      <w:tr w:rsidR="006D409C" w14:paraId="52D542B1" w14:textId="77777777" w:rsidTr="00AB6C96">
        <w:trPr>
          <w:trHeight w:val="2160"/>
        </w:trPr>
        <w:tc>
          <w:tcPr>
            <w:tcW w:w="4421" w:type="dxa"/>
            <w:vMerge/>
            <w:vAlign w:val="bottom"/>
          </w:tcPr>
          <w:p w14:paraId="40CE79A5" w14:textId="77777777"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14:paraId="4C1D766C" w14:textId="77777777" w:rsidR="006D409C" w:rsidRDefault="00F56513" w:rsidP="00776643">
            <w:pPr>
              <w:tabs>
                <w:tab w:val="left" w:pos="990"/>
              </w:tabs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308526C" wp14:editId="714EAC8F">
                      <wp:extent cx="227812" cy="311173"/>
                      <wp:effectExtent l="0" t="3810" r="0" b="0"/>
                      <wp:docPr id="5" name="Right Triangle 3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D42207" w14:textId="77777777" w:rsidR="00F56513" w:rsidRPr="00AF4EA4" w:rsidRDefault="00F56513" w:rsidP="00F56513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308526C" id="_x0000_s1028" alt="Decorative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14:paraId="02D42207" w14:textId="77777777" w:rsidR="00F56513" w:rsidRPr="00AF4EA4" w:rsidRDefault="00F56513" w:rsidP="00F56513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99" w:type="dxa"/>
            <w:tcBorders>
              <w:bottom w:val="nil"/>
            </w:tcBorders>
            <w:vAlign w:val="bottom"/>
          </w:tcPr>
          <w:p w14:paraId="2154F204" w14:textId="518323E8" w:rsidR="006D409C" w:rsidRPr="006B41B4" w:rsidRDefault="00AB6C96" w:rsidP="00776643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3383B6" wp14:editId="59D36EA4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-695325</wp:posOffset>
                      </wp:positionV>
                      <wp:extent cx="4143375" cy="972185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43375" cy="9721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B8139E" w14:textId="16F26652" w:rsidR="00AB6C96" w:rsidRDefault="00AB6C96">
                                  <w:r w:rsidRPr="00AB6C96">
                                    <w:t>I hereby declare that the information provided above is true and correct to the best of my knowledge and belief.</w:t>
                                  </w:r>
                                </w:p>
                                <w:p w14:paraId="79AB02EC" w14:textId="77777777" w:rsidR="00AB6C96" w:rsidRDefault="00AB6C96"/>
                                <w:p w14:paraId="6FFE7BF8" w14:textId="1D5D932C" w:rsidR="00AB6C96" w:rsidRDefault="00AB6C96">
                                  <w:r>
                                    <w:t xml:space="preserve">Date …………                                                               Signature </w:t>
                                  </w:r>
                                </w:p>
                                <w:p w14:paraId="6DB6C20E" w14:textId="04220520" w:rsidR="00AB6C96" w:rsidRDefault="00AB6C96">
                                  <w:r>
                                    <w:t xml:space="preserve">Place …………………                                                    </w:t>
                                  </w:r>
                                  <w:r w:rsidRPr="00AB6C96">
                                    <w:rPr>
                                      <w:u w:val="dotted"/>
                                    </w:rPr>
                                    <w:t>Jay Kishan</w:t>
                                  </w:r>
                                </w:p>
                                <w:p w14:paraId="3E334C09" w14:textId="77777777" w:rsidR="00AB6C96" w:rsidRDefault="00AB6C9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3383B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9" type="#_x0000_t202" style="position:absolute;margin-left:.2pt;margin-top:-54.75pt;width:326.25pt;height:7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" filled="f" stroked="f" strokeweight=".5pt">
                      <v:textbox>
                        <w:txbxContent>
                          <w:p w14:paraId="74B8139E" w14:textId="16F26652" w:rsidR="00AB6C96" w:rsidRDefault="00AB6C96">
                            <w:r w:rsidRPr="00AB6C96">
                              <w:t>I hereby declare that the information provided above is true and correct to the best of my knowledge and belief.</w:t>
                            </w:r>
                          </w:p>
                          <w:p w14:paraId="79AB02EC" w14:textId="77777777" w:rsidR="00AB6C96" w:rsidRDefault="00AB6C96"/>
                          <w:p w14:paraId="6FFE7BF8" w14:textId="1D5D932C" w:rsidR="00AB6C96" w:rsidRDefault="00AB6C96">
                            <w:r>
                              <w:t xml:space="preserve">Date …………                                                               Signature </w:t>
                            </w:r>
                          </w:p>
                          <w:p w14:paraId="6DB6C20E" w14:textId="04220520" w:rsidR="00AB6C96" w:rsidRDefault="00AB6C96">
                            <w:r>
                              <w:t xml:space="preserve">Place …………………                                                    </w:t>
                            </w:r>
                            <w:r w:rsidRPr="00AB6C96">
                              <w:rPr>
                                <w:u w:val="dotted"/>
                              </w:rPr>
                              <w:t>Jay Kishan</w:t>
                            </w:r>
                          </w:p>
                          <w:p w14:paraId="3E334C09" w14:textId="77777777" w:rsidR="00AB6C96" w:rsidRDefault="00AB6C96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A6C65D4" w14:textId="77777777" w:rsidR="00153B84" w:rsidRDefault="00153B84" w:rsidP="005D47DE"/>
    <w:sectPr w:rsidR="00153B84" w:rsidSect="002D376C">
      <w:pgSz w:w="12240" w:h="15840"/>
      <w:pgMar w:top="360" w:right="360" w:bottom="360" w:left="3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7B626" w14:textId="77777777" w:rsidR="002D376C" w:rsidRDefault="002D376C" w:rsidP="00C51CF5">
      <w:r>
        <w:separator/>
      </w:r>
    </w:p>
  </w:endnote>
  <w:endnote w:type="continuationSeparator" w:id="0">
    <w:p w14:paraId="3D96310F" w14:textId="77777777" w:rsidR="002D376C" w:rsidRDefault="002D376C" w:rsidP="00C51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7A046" w14:textId="77777777" w:rsidR="002D376C" w:rsidRDefault="002D376C" w:rsidP="00C51CF5">
      <w:r>
        <w:separator/>
      </w:r>
    </w:p>
  </w:footnote>
  <w:footnote w:type="continuationSeparator" w:id="0">
    <w:p w14:paraId="5DAE0272" w14:textId="77777777" w:rsidR="002D376C" w:rsidRDefault="002D376C" w:rsidP="00C51C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190F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407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A6"/>
    <w:rsid w:val="000521EF"/>
    <w:rsid w:val="00077F90"/>
    <w:rsid w:val="000A545F"/>
    <w:rsid w:val="000C5405"/>
    <w:rsid w:val="000F3BEA"/>
    <w:rsid w:val="0010314C"/>
    <w:rsid w:val="00153B84"/>
    <w:rsid w:val="00196AAB"/>
    <w:rsid w:val="001A4D1A"/>
    <w:rsid w:val="001B0B3D"/>
    <w:rsid w:val="0024569B"/>
    <w:rsid w:val="002559D0"/>
    <w:rsid w:val="00267B4B"/>
    <w:rsid w:val="002D376C"/>
    <w:rsid w:val="003A7C7C"/>
    <w:rsid w:val="003B0DB8"/>
    <w:rsid w:val="00416D70"/>
    <w:rsid w:val="00431999"/>
    <w:rsid w:val="00443E2D"/>
    <w:rsid w:val="00572086"/>
    <w:rsid w:val="005746A6"/>
    <w:rsid w:val="00575305"/>
    <w:rsid w:val="00593C96"/>
    <w:rsid w:val="00597871"/>
    <w:rsid w:val="005D47DE"/>
    <w:rsid w:val="005F364E"/>
    <w:rsid w:val="0062123A"/>
    <w:rsid w:val="00635EF0"/>
    <w:rsid w:val="00646E75"/>
    <w:rsid w:val="00663587"/>
    <w:rsid w:val="00680B54"/>
    <w:rsid w:val="00690B0A"/>
    <w:rsid w:val="006B41B4"/>
    <w:rsid w:val="006D409C"/>
    <w:rsid w:val="006E3B22"/>
    <w:rsid w:val="007161B3"/>
    <w:rsid w:val="00776643"/>
    <w:rsid w:val="00797579"/>
    <w:rsid w:val="007D0F5B"/>
    <w:rsid w:val="00862972"/>
    <w:rsid w:val="00882E29"/>
    <w:rsid w:val="008839E5"/>
    <w:rsid w:val="008F1FFF"/>
    <w:rsid w:val="008F290E"/>
    <w:rsid w:val="00915D64"/>
    <w:rsid w:val="00942045"/>
    <w:rsid w:val="00964B9F"/>
    <w:rsid w:val="009F215D"/>
    <w:rsid w:val="00A359A5"/>
    <w:rsid w:val="00A73BCA"/>
    <w:rsid w:val="00A75FCE"/>
    <w:rsid w:val="00AB6C96"/>
    <w:rsid w:val="00AC5509"/>
    <w:rsid w:val="00AD0F67"/>
    <w:rsid w:val="00AF4EA4"/>
    <w:rsid w:val="00B0669D"/>
    <w:rsid w:val="00B90CEF"/>
    <w:rsid w:val="00B95D4D"/>
    <w:rsid w:val="00BB464E"/>
    <w:rsid w:val="00C51CF5"/>
    <w:rsid w:val="00C93D20"/>
    <w:rsid w:val="00CA407F"/>
    <w:rsid w:val="00D00A30"/>
    <w:rsid w:val="00D8438A"/>
    <w:rsid w:val="00DB6330"/>
    <w:rsid w:val="00DC71AE"/>
    <w:rsid w:val="00E55D74"/>
    <w:rsid w:val="00E67A6E"/>
    <w:rsid w:val="00E774C3"/>
    <w:rsid w:val="00E8541C"/>
    <w:rsid w:val="00F3200A"/>
    <w:rsid w:val="00F56513"/>
    <w:rsid w:val="00F72DC6"/>
    <w:rsid w:val="00F77331"/>
    <w:rsid w:val="00FC5CD1"/>
    <w:rsid w:val="00FD27BC"/>
    <w:rsid w:val="03ECC40A"/>
    <w:rsid w:val="09762EBA"/>
    <w:rsid w:val="0D765A21"/>
    <w:rsid w:val="0F4706C2"/>
    <w:rsid w:val="107B7DFD"/>
    <w:rsid w:val="162C0E0A"/>
    <w:rsid w:val="1B8E47FE"/>
    <w:rsid w:val="1EC9ADF4"/>
    <w:rsid w:val="1F497AB5"/>
    <w:rsid w:val="224E32AA"/>
    <w:rsid w:val="22AA1EB7"/>
    <w:rsid w:val="29A790BF"/>
    <w:rsid w:val="29BA31B5"/>
    <w:rsid w:val="2B8DCDB1"/>
    <w:rsid w:val="32AD981E"/>
    <w:rsid w:val="336E6053"/>
    <w:rsid w:val="3528CA6C"/>
    <w:rsid w:val="35691D05"/>
    <w:rsid w:val="35A1628D"/>
    <w:rsid w:val="3B6B860B"/>
    <w:rsid w:val="3EF8A2EB"/>
    <w:rsid w:val="407F56BC"/>
    <w:rsid w:val="4179CF55"/>
    <w:rsid w:val="43B6BD83"/>
    <w:rsid w:val="45AC529D"/>
    <w:rsid w:val="46584252"/>
    <w:rsid w:val="490E2E5D"/>
    <w:rsid w:val="4CB0D0D5"/>
    <w:rsid w:val="4CB3104F"/>
    <w:rsid w:val="4E3F6093"/>
    <w:rsid w:val="50AAEE7A"/>
    <w:rsid w:val="5313BD10"/>
    <w:rsid w:val="57B891C9"/>
    <w:rsid w:val="57C7C6A1"/>
    <w:rsid w:val="5DCE7ACB"/>
    <w:rsid w:val="6241EA84"/>
    <w:rsid w:val="65576EA2"/>
    <w:rsid w:val="65BA654E"/>
    <w:rsid w:val="68587E6C"/>
    <w:rsid w:val="68AA779E"/>
    <w:rsid w:val="68AC2C49"/>
    <w:rsid w:val="6937FC51"/>
    <w:rsid w:val="69761409"/>
    <w:rsid w:val="6C612EB6"/>
    <w:rsid w:val="6F4D1FBA"/>
    <w:rsid w:val="6FE5F98E"/>
    <w:rsid w:val="75237D31"/>
    <w:rsid w:val="75D1D54B"/>
    <w:rsid w:val="7982E595"/>
    <w:rsid w:val="7C29E7DF"/>
    <w:rsid w:val="7F069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538002"/>
  <w14:defaultImageDpi w14:val="330"/>
  <w15:chartTrackingRefBased/>
  <w15:docId w15:val="{B739DC94-21AF-4C01-98A1-D334593D4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086"/>
    <w:pPr>
      <w:ind w:right="360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509"/>
    <w:pPr>
      <w:keepNext/>
      <w:keepLines/>
      <w:outlineLvl w:val="0"/>
    </w:pPr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43E2D"/>
    <w:pPr>
      <w:keepNext/>
      <w:keepLines/>
      <w:pBdr>
        <w:bottom w:val="single" w:sz="8" w:space="1" w:color="99CB38" w:themeColor="accent1"/>
      </w:pBd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C51C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C661A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3E2D"/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43E2D"/>
    <w:pPr>
      <w:spacing w:after="300"/>
      <w:contextualSpacing/>
      <w:jc w:val="center"/>
    </w:pPr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3E2D"/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styleId="Emphasis">
    <w:name w:val="Emphasis"/>
    <w:basedOn w:val="DefaultParagraphFont"/>
    <w:uiPriority w:val="11"/>
    <w:semiHidden/>
    <w:qFormat/>
    <w:rsid w:val="00B90CEF"/>
    <w:rPr>
      <w:i/>
      <w:iCs/>
    </w:rPr>
  </w:style>
  <w:style w:type="paragraph" w:styleId="ListParagraph">
    <w:name w:val="List Paragraph"/>
    <w:basedOn w:val="Normal"/>
    <w:uiPriority w:val="34"/>
    <w:semiHidden/>
    <w:qFormat/>
    <w:rsid w:val="003B0D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3B84"/>
  </w:style>
  <w:style w:type="paragraph" w:styleId="Footer">
    <w:name w:val="footer"/>
    <w:basedOn w:val="Normal"/>
    <w:link w:val="Foot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2086"/>
    <w:rPr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86"/>
    <w:rPr>
      <w:rFonts w:asciiTheme="majorHAnsi" w:eastAsiaTheme="majorEastAsia" w:hAnsiTheme="majorHAnsi" w:cstheme="majorBidi"/>
      <w:color w:val="4C661A" w:themeColor="accent1" w:themeShade="7F"/>
      <w:sz w:val="22"/>
    </w:rPr>
  </w:style>
  <w:style w:type="paragraph" w:styleId="Date">
    <w:name w:val="Date"/>
    <w:basedOn w:val="Normal"/>
    <w:next w:val="Normal"/>
    <w:link w:val="DateChar"/>
    <w:uiPriority w:val="99"/>
    <w:rsid w:val="00C51CF5"/>
    <w:rPr>
      <w:sz w:val="18"/>
      <w:szCs w:val="22"/>
    </w:rPr>
  </w:style>
  <w:style w:type="character" w:customStyle="1" w:styleId="DateChar">
    <w:name w:val="Date Char"/>
    <w:basedOn w:val="DefaultParagraphFont"/>
    <w:link w:val="Date"/>
    <w:uiPriority w:val="99"/>
    <w:rsid w:val="00C51CF5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AC5509"/>
    <w:rPr>
      <w:color w:val="31521B" w:themeColor="accent2" w:themeShade="80"/>
      <w:u w:val="single"/>
    </w:rPr>
  </w:style>
  <w:style w:type="character" w:styleId="PlaceholderText">
    <w:name w:val="Placeholder Text"/>
    <w:basedOn w:val="DefaultParagraphFont"/>
    <w:uiPriority w:val="99"/>
    <w:semiHidden/>
    <w:rsid w:val="00C51CF5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E2D"/>
    <w:pPr>
      <w:spacing w:after="360"/>
      <w:jc w:val="center"/>
    </w:pPr>
    <w:rPr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443E2D"/>
    <w:rPr>
      <w:spacing w:val="19"/>
      <w:w w:val="86"/>
      <w:sz w:val="32"/>
      <w:szCs w:val="28"/>
      <w:fitText w:val="2160" w:id="1744560130"/>
    </w:rPr>
  </w:style>
  <w:style w:type="character" w:customStyle="1" w:styleId="Heading1Char">
    <w:name w:val="Heading 1 Char"/>
    <w:basedOn w:val="DefaultParagraphFont"/>
    <w:link w:val="Heading1"/>
    <w:uiPriority w:val="9"/>
    <w:rsid w:val="00AC5509"/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5D47DE"/>
    <w:rPr>
      <w:color w:val="808080"/>
      <w:shd w:val="clear" w:color="auto" w:fill="E6E6E6"/>
    </w:rPr>
  </w:style>
  <w:style w:type="paragraph" w:customStyle="1" w:styleId="ProfileText">
    <w:name w:val="Profile Text"/>
    <w:basedOn w:val="Normal"/>
    <w:qFormat/>
    <w:rsid w:val="00443E2D"/>
  </w:style>
  <w:style w:type="paragraph" w:customStyle="1" w:styleId="ContactDetails">
    <w:name w:val="Contact Details"/>
    <w:basedOn w:val="Normal"/>
    <w:qFormat/>
    <w:rsid w:val="00443E2D"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5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Cubis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331D40A088348AF9871BE1A00D89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4D1EE0-D1D2-40F6-B2D5-F2F333CB4607}"/>
      </w:docPartPr>
      <w:docPartBody>
        <w:p w:rsidR="00C73034" w:rsidRDefault="00000000">
          <w:pPr>
            <w:pStyle w:val="6331D40A088348AF9871BE1A00D891D6"/>
          </w:pPr>
          <w:r w:rsidRPr="00036450">
            <w:t>EDUCATION</w:t>
          </w:r>
        </w:p>
      </w:docPartBody>
    </w:docPart>
    <w:docPart>
      <w:docPartPr>
        <w:name w:val="8EA08252E775444ABB97C9BD8E245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2E47C7-4E47-41BB-A2DE-31ECBCD95CC1}"/>
      </w:docPartPr>
      <w:docPartBody>
        <w:p w:rsidR="00C73034" w:rsidRDefault="00000000">
          <w:pPr>
            <w:pStyle w:val="8EA08252E775444ABB97C9BD8E24592B"/>
          </w:pPr>
          <w:r w:rsidRPr="00F72DC6">
            <w:rPr>
              <w:spacing w:val="23"/>
              <w:w w:val="85"/>
            </w:rPr>
            <w:t>JOB TITLE HER</w:t>
          </w:r>
          <w:r w:rsidRPr="00F72DC6">
            <w:rPr>
              <w:spacing w:val="34"/>
              <w:w w:val="85"/>
            </w:rPr>
            <w:t>E</w:t>
          </w:r>
        </w:p>
      </w:docPartBody>
    </w:docPart>
    <w:docPart>
      <w:docPartPr>
        <w:name w:val="FE24AAE03BD54C68954178708C9AFC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A77DB4-427B-47E7-8345-6CE55644A6C3}"/>
      </w:docPartPr>
      <w:docPartBody>
        <w:p w:rsidR="00C73034" w:rsidRDefault="00000000">
          <w:pPr>
            <w:pStyle w:val="FE24AAE03BD54C68954178708C9AFCC9"/>
          </w:pPr>
          <w:r w:rsidRPr="005D47DE">
            <w:t>Profile</w:t>
          </w:r>
        </w:p>
      </w:docPartBody>
    </w:docPart>
    <w:docPart>
      <w:docPartPr>
        <w:name w:val="4865AFB974F4488DB9116A1FF3BBF8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34E7E-AB24-49AA-BE6F-4265CC5AE0D2}"/>
      </w:docPartPr>
      <w:docPartBody>
        <w:p w:rsidR="00C73034" w:rsidRDefault="00000000">
          <w:pPr>
            <w:pStyle w:val="4865AFB974F4488DB9116A1FF3BBF85A"/>
          </w:pPr>
          <w:r w:rsidRPr="006B41B4">
            <w:rPr>
              <w:rStyle w:val="Heading2Char"/>
            </w:rPr>
            <w:t>CONTACT</w:t>
          </w:r>
        </w:p>
      </w:docPartBody>
    </w:docPart>
    <w:docPart>
      <w:docPartPr>
        <w:name w:val="386570EEE714486C9984B000D89DE3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215F7-6B69-4E84-82EB-C53AE97EB193}"/>
      </w:docPartPr>
      <w:docPartBody>
        <w:p w:rsidR="00C73034" w:rsidRDefault="00000000">
          <w:pPr>
            <w:pStyle w:val="386570EEE714486C9984B000D89DE3E0"/>
          </w:pPr>
          <w:r w:rsidRPr="006B41B4">
            <w:t>PHONE:</w:t>
          </w:r>
        </w:p>
      </w:docPartBody>
    </w:docPart>
    <w:docPart>
      <w:docPartPr>
        <w:name w:val="A9C7703E32AC40DB9751B07AEF679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B1D5D-B5E6-4540-8ABB-1B1D086CCF80}"/>
      </w:docPartPr>
      <w:docPartBody>
        <w:p w:rsidR="00C73034" w:rsidRDefault="00000000">
          <w:pPr>
            <w:pStyle w:val="A9C7703E32AC40DB9751B07AEF679053"/>
          </w:pPr>
          <w:r w:rsidRPr="00267B4B">
            <w:rPr>
              <w:lang w:val="fr-FR"/>
            </w:rPr>
            <w:t>EMAIL: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81D"/>
    <w:rsid w:val="0013381D"/>
    <w:rsid w:val="003154EF"/>
    <w:rsid w:val="00372E9D"/>
    <w:rsid w:val="004D01B6"/>
    <w:rsid w:val="00C7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00" w:after="0" w:line="276" w:lineRule="auto"/>
      <w:ind w:right="360"/>
      <w:outlineLvl w:val="1"/>
    </w:pPr>
    <w:rPr>
      <w:rFonts w:asciiTheme="majorHAnsi" w:eastAsiaTheme="majorEastAsia" w:hAnsiTheme="majorHAnsi" w:cstheme="majorBidi"/>
      <w:b/>
      <w:bCs/>
      <w:caps/>
      <w:kern w:val="0"/>
      <w:sz w:val="26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331D40A088348AF9871BE1A00D891D6">
    <w:name w:val="6331D40A088348AF9871BE1A00D891D6"/>
  </w:style>
  <w:style w:type="paragraph" w:customStyle="1" w:styleId="8EA08252E775444ABB97C9BD8E24592B">
    <w:name w:val="8EA08252E775444ABB97C9BD8E24592B"/>
  </w:style>
  <w:style w:type="paragraph" w:customStyle="1" w:styleId="FE24AAE03BD54C68954178708C9AFCC9">
    <w:name w:val="FE24AAE03BD54C68954178708C9AFCC9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6"/>
      <w:szCs w:val="26"/>
      <w:lang w:val="en-US" w:eastAsia="ja-JP"/>
      <w14:ligatures w14:val="none"/>
    </w:rPr>
  </w:style>
  <w:style w:type="paragraph" w:customStyle="1" w:styleId="4865AFB974F4488DB9116A1FF3BBF85A">
    <w:name w:val="4865AFB974F4488DB9116A1FF3BBF85A"/>
  </w:style>
  <w:style w:type="paragraph" w:customStyle="1" w:styleId="386570EEE714486C9984B000D89DE3E0">
    <w:name w:val="386570EEE714486C9984B000D89DE3E0"/>
  </w:style>
  <w:style w:type="paragraph" w:customStyle="1" w:styleId="A9C7703E32AC40DB9751B07AEF679053">
    <w:name w:val="A9C7703E32AC40DB9751B07AEF679053"/>
  </w:style>
  <w:style w:type="character" w:styleId="Hyperlink">
    <w:name w:val="Hyperlink"/>
    <w:basedOn w:val="DefaultParagraphFont"/>
    <w:uiPriority w:val="99"/>
    <w:unhideWhenUsed/>
    <w:rPr>
      <w:color w:val="833C0B" w:themeColor="accent2" w:themeShade="80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DC8523B-DE6D-4008-9188-315A18022F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7E8FA5-BA72-499C-A198-7B480DF17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ECB769-24DF-4C8E-B73C-3610BB00B92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Cubist resume</Template>
  <TotalTime>70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Kishan Yadav</cp:lastModifiedBy>
  <cp:revision>4</cp:revision>
  <dcterms:created xsi:type="dcterms:W3CDTF">2026-08-05T02:52:00Z</dcterms:created>
  <dcterms:modified xsi:type="dcterms:W3CDTF">2026-08-17T10:10:00Z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